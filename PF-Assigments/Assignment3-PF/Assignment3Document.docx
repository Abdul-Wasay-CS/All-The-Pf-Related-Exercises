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rm222batch3-mind-03" focussize="0,0" recolor="t" r:id="rId4"/>
    </v:background>
  </w:background>
  <w:body>
    <w:p>
      <w:r>
        <w:pict>
          <v:rect id="_x0000_s1026" o:spid="_x0000_s1026" o:spt="1" style="position:absolute;left:0pt;margin-left:212.75pt;margin-top:544.65pt;height:100.2pt;width:284.35pt;z-index:251662336;v-text-anchor:bottom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1.27mm,2.54mm,1.27mm">
              <w:txbxContent>
                <w:p>
                  <w:pPr>
                    <w:jc w:val="left"/>
                    <w:rPr>
                      <w:rFonts w:hint="default" w:ascii="Calibri" w:hAnsi="Calibri" w:eastAsia="Times New Roman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</w:pP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highlight w:val="lightGray"/>
                      <w:lang w:val="en-US"/>
                    </w:rPr>
                    <w:t xml:space="preserve">Name:       </w:t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highlight w:val="lightGray"/>
                      <w:lang w:val="en-US"/>
                    </w:rPr>
                    <w:tab/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2"/>
                      <w:szCs w:val="21"/>
                      <w:highlight w:val="lightGray"/>
                      <w:lang w:val="en-US"/>
                    </w:rPr>
                    <w:t>Abdul Wasay</w:t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highlight w:val="lightGray"/>
                      <w:lang w:val="en-US"/>
                    </w:rPr>
                    <w:tab/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highlight w:val="lightGray"/>
                      <w:lang w:val="en-US"/>
                    </w:rPr>
                    <w:tab/>
                  </w:r>
                </w:p>
                <w:p>
                  <w:pPr>
                    <w:jc w:val="left"/>
                    <w:rPr>
                      <w:rFonts w:hint="default" w:ascii="Calibri" w:hAnsi="Calibri" w:eastAsia="Times New Roman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</w:pP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>Reg.No:</w:t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ab/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ab/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 xml:space="preserve">FA25-BSE-002  </w:t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ab/>
                  </w:r>
                </w:p>
                <w:p>
                  <w:pPr>
                    <w:jc w:val="left"/>
                    <w:rPr>
                      <w:rFonts w:hint="default" w:ascii="Calibri" w:hAnsi="Calibri" w:eastAsia="Times New Roman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</w:pP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 xml:space="preserve">Class:      </w:t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ab/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 xml:space="preserve">BSE-1A           </w:t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ab/>
                  </w:r>
                </w:p>
                <w:p>
                  <w:pPr>
                    <w:pStyle w:val="7"/>
                    <w:ind w:left="0" w:leftChars="0" w:right="0" w:rightChars="0" w:firstLine="0" w:firstLineChars="0"/>
                    <w:jc w:val="left"/>
                    <w:rPr>
                      <w:rStyle w:val="2"/>
                      <w:rFonts w:hint="default" w:ascii="Calibri" w:hAnsi="Calibri" w:cs="Calibri"/>
                      <w:color w:val="000000"/>
                      <w:sz w:val="28"/>
                      <w:szCs w:val="22"/>
                      <w:highlight w:val="lightGray"/>
                      <w:lang w:val="en-US"/>
                    </w:rPr>
                  </w:pP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>Instructor:</w:t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ab/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>Muzaffar Iqbal</w:t>
                  </w:r>
                  <w:r>
                    <w:rPr>
                      <w:rFonts w:hint="default" w:ascii="Calibri" w:hAnsi="Calibri" w:cs="Calibri"/>
                      <w:b/>
                      <w:color w:val="000000"/>
                      <w:spacing w:val="60"/>
                      <w:sz w:val="24"/>
                      <w:szCs w:val="22"/>
                      <w:highlight w:val="lightGray"/>
                      <w:lang w:val="en-US"/>
                    </w:rPr>
                    <w:tab/>
                  </w:r>
                </w:p>
                <w:p>
                  <w:pPr>
                    <w:ind w:left="0" w:leftChars="0" w:right="0" w:rightChars="0" w:firstLine="0" w:firstLineChars="0"/>
                    <w:jc w:val="center"/>
                    <w:rPr>
                      <w:lang w:val="en-US"/>
                    </w:rPr>
                  </w:pPr>
                </w:p>
              </w:txbxContent>
            </v:textbox>
          </v:rect>
        </w:pict>
      </w:r>
      <w:r>
        <w:pict>
          <v:rect id="_x0000_s1027" o:spid="_x0000_s1027" o:spt="1" style="position:absolute;left:0pt;margin-left:2.35pt;margin-top:469.65pt;height:54pt;width:431.1pt;mso-wrap-style:none;z-index:251661312;mso-width-relative:page;mso-height-relative:page;" stroked="f" coordsize="21600,21600">
            <v:path/>
            <v:fill focussize="0,0"/>
            <v:stroke on="f"/>
            <v:imagedata o:title=""/>
            <o:lock v:ext="edit" grouping="f" rotation="f" text="f" aspectratio="f"/>
            <v:textbox style="mso-fit-shape-to-text:t;">
              <w:txbxContent>
                <w:p>
                  <w:pPr>
                    <w:rPr>
                      <w:rFonts w:hint="default" w:ascii="Times New Roman" w:hAnsi="Times New Roman" w:cs="Times New Roman"/>
                      <w:b/>
                      <w:bCs/>
                      <w:sz w:val="52"/>
                      <w:szCs w:val="15"/>
                      <w:lang w:val="en-US"/>
                    </w:rPr>
                  </w:pPr>
                  <w:r>
                    <w:rPr>
                      <w:rFonts w:hint="default" w:cs="Times New Roman"/>
                      <w:b/>
                      <w:bCs/>
                      <w:sz w:val="44"/>
                      <w:szCs w:val="11"/>
                      <w:lang w:val="en-US"/>
                    </w:rPr>
                    <w:t>COURSE</w:t>
                  </w:r>
                  <w:r>
                    <w:rPr>
                      <w:rFonts w:hint="default" w:cs="Times New Roman"/>
                      <w:b/>
                      <w:bCs/>
                      <w:sz w:val="56"/>
                      <w:szCs w:val="16"/>
                      <w:lang w:val="en-US"/>
                    </w:rPr>
                    <w:t>:</w:t>
                  </w:r>
                  <w:r>
                    <w:rPr>
                      <w:rFonts w:hint="default" w:cs="Times New Roman"/>
                      <w:b w:val="0"/>
                      <w:bCs w:val="0"/>
                      <w:sz w:val="44"/>
                      <w:szCs w:val="11"/>
                      <w:lang w:val="en-US"/>
                    </w:rPr>
                    <w:t>Programming fundamentals</w:t>
                  </w:r>
                </w:p>
              </w:txbxContent>
            </v:textbox>
          </v:rect>
        </w:pict>
      </w:r>
      <w:r>
        <w:pict>
          <v:rect id="_x0000_s1028" o:spid="_x0000_s1028" o:spt="1" style="position:absolute;left:0pt;margin-left:4.6pt;margin-top:388.55pt;height:132pt;width:448.85pt;z-index:251660288;mso-width-relative:page;mso-height-relative:page;" stroked="f" coordsize="21600,21600">
            <v:path/>
            <v:fill focussize="0,0"/>
            <v:stroke on="f"/>
            <v:imagedata o:title=""/>
            <o:lock v:ext="edit" grouping="f" rotation="f" text="f" aspectratio="f"/>
            <v:textbox>
              <w:txbxContent>
                <w:p>
                  <w:pPr>
                    <w:pStyle w:val="7"/>
                    <w:rPr>
                      <w:rFonts w:hint="default"/>
                      <w:b/>
                      <w:bCs/>
                      <w:sz w:val="96"/>
                      <w:szCs w:val="21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96"/>
                      <w:szCs w:val="21"/>
                      <w:lang w:val="en-US"/>
                    </w:rPr>
                    <w:t>ASSIGNMENT 3</w:t>
                  </w:r>
                </w:p>
              </w:txbxContent>
            </v:textbox>
          </v:rect>
        </w:pict>
      </w:r>
      <w:r>
        <w:rPr>
          <w:rFonts w:hint="eastAsia" w:eastAsia="SimSun"/>
          <w:lang w:eastAsia="zh-CN"/>
        </w:rPr>
        <w:pict>
          <v:shape id="_x0000_s1029" o:spid="_x0000_s1029" o:spt="75" type="#_x0000_t75" style="position:absolute;left:0pt;height:453.4pt;width:612.5pt;mso-position-horizontal:left;mso-position-horizontal-relative:page;mso-position-vertical:top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5" o:title="未标题-1"/>
            <o:lock v:ext="edit" grouping="f" rotation="f" text="f" aspectratio="t"/>
          </v:shape>
        </w:pict>
      </w:r>
    </w:p>
    <w:p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ind w:left="2160" w:leftChars="0" w:firstLine="720" w:firstLineChars="0"/>
        <w:rPr>
          <w:rFonts w:hint="default"/>
          <w:b/>
          <w:bCs/>
          <w:sz w:val="44"/>
          <w:szCs w:val="40"/>
          <w:lang w:val="en-US"/>
        </w:rPr>
      </w:pPr>
      <w:r>
        <w:rPr>
          <w:rFonts w:hint="default"/>
          <w:b/>
          <w:bCs/>
          <w:sz w:val="44"/>
          <w:szCs w:val="40"/>
          <w:lang w:val="en-US"/>
        </w:rPr>
        <w:t>Question 1:</w:t>
      </w:r>
    </w:p>
    <w:p>
      <w:pPr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/>
          <w:bCs/>
          <w:sz w:val="32"/>
          <w:szCs w:val="28"/>
          <w:u w:val="single"/>
          <w:lang w:val="en-US"/>
        </w:rPr>
        <w:t>Code</w:t>
      </w:r>
    </w:p>
    <w:p>
      <w:pPr>
        <w:rPr>
          <w:rFonts w:hint="default"/>
          <w:sz w:val="36"/>
          <w:szCs w:val="32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import java.util.Scanner;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public class FindingUniqueElementsInArray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public static void main(String[] args) 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Scanner input = new Scanner(System.in);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int[] list = new int[10];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int[] unique = new int[10]; //max unique numbers can be 10 numbers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//flag variable to check if value was found or not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boolean isUniqueValue;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System.out.print("Enter 10 Numbers: 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uniqueIndex = 0;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i = 0; i&lt;10; i++)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isUniqueValue = true;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list[i] = input.nextInt();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j=i-1; j&gt;=0; j--)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if(list[i] == list[j])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isUniqueValue = false;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break;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if(isUniqueValue)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unique[uniqueIndex] = list[i];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uniqueIndex++;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}//end of outer for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System.out.println("The number of distinct numbers is " + uniqueIndex);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System.out.print("The distict Numbers are:");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i=0; i&lt;unique.length; i++)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//breaks when unique value ends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if(i&lt;unique.length-2)</w:t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// to avoid arrayIndexOutOfBound exception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if(unique[i] == 0 &amp;&amp; unique [i+1] == 0 )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break;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System.out.print(unique[i]+ " 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}//outer for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}//main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}//class</w:t>
      </w:r>
    </w:p>
    <w:p>
      <w:pPr>
        <w:rPr>
          <w:rFonts w:hint="default"/>
          <w:sz w:val="36"/>
          <w:szCs w:val="32"/>
          <w:u w:val="single"/>
          <w:lang w:val="en-US"/>
        </w:rPr>
      </w:pPr>
      <w:r>
        <w:rPr>
          <w:rFonts w:hint="default"/>
          <w:sz w:val="36"/>
          <w:szCs w:val="32"/>
          <w:u w:val="single"/>
          <w:lang w:val="en-US"/>
        </w:rPr>
        <w:t>Output</w:t>
      </w:r>
    </w:p>
    <w:p>
      <w:r>
        <w:drawing>
          <wp:inline distT="0" distB="0" distL="114300" distR="114300">
            <wp:extent cx="5269865" cy="574675"/>
            <wp:effectExtent l="0" t="0" r="698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ind w:left="2160" w:leftChars="0" w:firstLine="720" w:firstLineChars="0"/>
        <w:rPr>
          <w:rFonts w:hint="default"/>
          <w:b/>
          <w:bCs/>
          <w:sz w:val="44"/>
          <w:szCs w:val="40"/>
          <w:lang w:val="en-US"/>
        </w:rPr>
      </w:pPr>
      <w:r>
        <w:rPr>
          <w:rFonts w:hint="default"/>
          <w:b/>
          <w:bCs/>
          <w:sz w:val="52"/>
          <w:szCs w:val="48"/>
          <w:lang w:val="en-US"/>
        </w:rPr>
        <w:t>Question 2</w:t>
      </w:r>
      <w:r>
        <w:rPr>
          <w:rFonts w:hint="default"/>
          <w:b/>
          <w:bCs/>
          <w:sz w:val="44"/>
          <w:szCs w:val="40"/>
          <w:lang w:val="en-US"/>
        </w:rPr>
        <w:t>:</w:t>
      </w:r>
    </w:p>
    <w:p>
      <w:pPr>
        <w:rPr>
          <w:rFonts w:hint="default"/>
          <w:b/>
          <w:bCs/>
          <w:sz w:val="32"/>
          <w:szCs w:val="28"/>
          <w:lang w:val="en-US"/>
        </w:rPr>
      </w:pPr>
      <w:r>
        <w:rPr>
          <w:rFonts w:hint="default"/>
          <w:b/>
          <w:bCs/>
          <w:sz w:val="32"/>
          <w:szCs w:val="28"/>
          <w:lang w:val="en-US"/>
        </w:rPr>
        <w:t>Code: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>import java.util.Scanner;</w:t>
      </w:r>
    </w:p>
    <w:p>
      <w:pPr>
        <w:rPr>
          <w:rFonts w:hint="default"/>
          <w:b/>
          <w:bCs/>
          <w:sz w:val="20"/>
          <w:szCs w:val="18"/>
          <w:lang w:val="en-US"/>
        </w:rPr>
      </w:pP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>public class EliminatingDuplicateItemsFromArray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>{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public static void main(String[] args) {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Scanner input = new Scanner(System.in);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int list[] = new int[10];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System.out.print("Enter Ten Numbers: ");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for(int i=0; i&lt;list.length; i++)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{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list[i] = input.nextInt();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}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int[] duplicateFreeArray = elimintaeDuplicates(list);</w:t>
      </w:r>
    </w:p>
    <w:p>
      <w:pPr>
        <w:rPr>
          <w:rFonts w:hint="default"/>
          <w:b/>
          <w:bCs/>
          <w:sz w:val="20"/>
          <w:szCs w:val="18"/>
          <w:lang w:val="en-US"/>
        </w:rPr>
      </w:pP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System.out.print("The distinct Numbers are: ");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for(int n:duplicateFreeArray)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System.out.print(n + " ");</w:t>
      </w:r>
    </w:p>
    <w:p>
      <w:pPr>
        <w:rPr>
          <w:rFonts w:hint="default"/>
          <w:b/>
          <w:bCs/>
          <w:sz w:val="20"/>
          <w:szCs w:val="18"/>
          <w:lang w:val="en-US"/>
        </w:rPr>
      </w:pP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}//main</w:t>
      </w:r>
    </w:p>
    <w:p>
      <w:pPr>
        <w:rPr>
          <w:rFonts w:hint="default"/>
          <w:b/>
          <w:bCs/>
          <w:sz w:val="20"/>
          <w:szCs w:val="18"/>
          <w:lang w:val="en-US"/>
        </w:rPr>
      </w:pPr>
    </w:p>
    <w:p>
      <w:pPr>
        <w:rPr>
          <w:rFonts w:hint="default"/>
          <w:b/>
          <w:bCs/>
          <w:sz w:val="20"/>
          <w:szCs w:val="18"/>
          <w:lang w:val="en-US"/>
        </w:rPr>
      </w:pP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public static int[] elimintaeDuplicates(int[] list)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{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int[] cleanedArray = new int[list.length];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//flag variable to check if value was found or not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boolean isUniqueValue;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System.out.print("Enter 10 Numbers: ");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int uniqueIndex = 0;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for(int i = 0; i&lt;10; i++)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{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isUniqueValue = true;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for(int j=1; j&lt;uniqueIndex; j--)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{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if(list[i] == cleanedArray[j])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{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isUniqueValue = false;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break;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}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}</w:t>
      </w:r>
    </w:p>
    <w:p>
      <w:pPr>
        <w:rPr>
          <w:rFonts w:hint="default"/>
          <w:b/>
          <w:bCs/>
          <w:sz w:val="20"/>
          <w:szCs w:val="18"/>
          <w:lang w:val="en-US"/>
        </w:rPr>
      </w:pP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if(isUniqueValue)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{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cleanedArray[uniqueIndex] = list[i];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uniqueIndex++;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}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}//end of outer for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int[] duplicateFreeArray = new int[uniqueIndex];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return Arrays.copyOf(cleanedArray,uniqueIndex);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ab/>
      </w:r>
      <w:r>
        <w:rPr>
          <w:rFonts w:hint="default"/>
          <w:b/>
          <w:bCs/>
          <w:sz w:val="20"/>
          <w:szCs w:val="18"/>
          <w:lang w:val="en-US"/>
        </w:rPr>
        <w:t>}//eliminateDuplicate</w:t>
      </w:r>
    </w:p>
    <w:p>
      <w:pPr>
        <w:rPr>
          <w:rFonts w:hint="default"/>
          <w:b/>
          <w:bCs/>
          <w:sz w:val="20"/>
          <w:szCs w:val="18"/>
          <w:lang w:val="en-US"/>
        </w:rPr>
      </w:pPr>
      <w:r>
        <w:rPr>
          <w:rFonts w:hint="default"/>
          <w:b/>
          <w:bCs/>
          <w:sz w:val="20"/>
          <w:szCs w:val="18"/>
          <w:lang w:val="en-US"/>
        </w:rPr>
        <w:t>}//class</w:t>
      </w:r>
    </w:p>
    <w:p>
      <w:pPr>
        <w:rPr>
          <w:rFonts w:hint="default"/>
          <w:b/>
          <w:bCs/>
          <w:sz w:val="20"/>
          <w:szCs w:val="18"/>
          <w:lang w:val="en-US"/>
        </w:rPr>
      </w:pPr>
    </w:p>
    <w:p>
      <w:pPr>
        <w:rPr>
          <w:rFonts w:hint="default"/>
          <w:b/>
          <w:bCs/>
          <w:sz w:val="32"/>
          <w:szCs w:val="28"/>
          <w:lang w:val="en-US"/>
        </w:rPr>
      </w:pPr>
      <w:r>
        <w:rPr>
          <w:rFonts w:hint="default"/>
          <w:b/>
          <w:bCs/>
          <w:sz w:val="32"/>
          <w:szCs w:val="28"/>
          <w:lang w:val="en-US"/>
        </w:rPr>
        <w:t>Output:</w:t>
      </w:r>
    </w:p>
    <w:p>
      <w:r>
        <w:drawing>
          <wp:inline distT="0" distB="0" distL="114300" distR="114300">
            <wp:extent cx="5270500" cy="523875"/>
            <wp:effectExtent l="0" t="0" r="635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sz w:val="52"/>
          <w:szCs w:val="48"/>
          <w:lang w:val="en-US"/>
        </w:rPr>
      </w:pPr>
      <w:r>
        <w:rPr>
          <w:rFonts w:hint="default"/>
          <w:lang w:val="en-US"/>
        </w:rPr>
        <w:t>`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sz w:val="52"/>
          <w:szCs w:val="48"/>
          <w:lang w:val="en-US"/>
        </w:rPr>
        <w:t>Question 3:</w:t>
      </w:r>
    </w:p>
    <w:p>
      <w:pPr>
        <w:rPr>
          <w:rFonts w:hint="default"/>
          <w:b w:val="0"/>
          <w:bCs w:val="0"/>
          <w:sz w:val="44"/>
          <w:szCs w:val="40"/>
          <w:lang w:val="en-US"/>
        </w:rPr>
      </w:pPr>
      <w:r>
        <w:rPr>
          <w:rFonts w:hint="default"/>
          <w:b w:val="0"/>
          <w:bCs w:val="0"/>
          <w:sz w:val="44"/>
          <w:szCs w:val="40"/>
          <w:lang w:val="en-US"/>
        </w:rPr>
        <w:t>Code: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java.util.Arrays;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public class sortedCheckOnArray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a number of elements: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size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arr[] = new int[size];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array elements: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arr[i]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if(isSorted(arr))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System.out.print("Array is already Sorted: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System.out.printf("%3d",arr[i]);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System.out.println("Array is not already sorted");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Arrays.sort(arr);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System.out.print("The Sorted array is: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n : arr)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System.out.printf("%2d",n);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}//end of else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System.out.println();//an extra line , for the custom runjava function in shell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}//end of main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boolean isSorted(int arr[])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sortedFlag 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j = i ; j&lt;arr.length; j++)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if(arr[i]&gt;arr[j])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sortedFlag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sortedFlag; //to avoid unnecessary itirations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sortedFlag;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8"/>
          <w:szCs w:val="24"/>
          <w:lang w:val="en-US"/>
        </w:rPr>
      </w:pPr>
      <w:r>
        <w:rPr>
          <w:rFonts w:hint="default"/>
          <w:b w:val="0"/>
          <w:bCs w:val="0"/>
          <w:sz w:val="28"/>
          <w:szCs w:val="24"/>
          <w:lang w:val="en-US"/>
        </w:rPr>
        <w:t>Output:</w:t>
      </w:r>
    </w:p>
    <w:p>
      <w:r>
        <w:drawing>
          <wp:inline distT="0" distB="0" distL="114300" distR="114300">
            <wp:extent cx="5268595" cy="1091565"/>
            <wp:effectExtent l="0" t="0" r="8255" b="133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ind w:left="720" w:leftChars="0" w:firstLine="720" w:firstLineChars="0"/>
        <w:rPr>
          <w:rFonts w:hint="default"/>
          <w:sz w:val="28"/>
          <w:szCs w:val="24"/>
          <w:lang w:val="en-US"/>
        </w:rPr>
      </w:pPr>
    </w:p>
    <w:p>
      <w:pPr>
        <w:ind w:left="1440" w:leftChars="0" w:firstLine="720" w:firstLineChars="0"/>
        <w:rPr>
          <w:rFonts w:hint="default"/>
          <w:b/>
          <w:bCs/>
          <w:sz w:val="72"/>
          <w:szCs w:val="56"/>
          <w:lang w:val="en-US"/>
        </w:rPr>
      </w:pPr>
      <w:r>
        <w:rPr>
          <w:rFonts w:hint="default"/>
          <w:b/>
          <w:bCs/>
          <w:sz w:val="72"/>
          <w:szCs w:val="56"/>
          <w:lang w:val="en-US"/>
        </w:rPr>
        <w:t>Question 4</w:t>
      </w:r>
    </w:p>
    <w:p>
      <w:pPr>
        <w:rPr>
          <w:rFonts w:hint="default"/>
          <w:b w:val="0"/>
          <w:bCs w:val="0"/>
          <w:sz w:val="40"/>
          <w:szCs w:val="36"/>
          <w:lang w:val="en-US"/>
        </w:rPr>
      </w:pPr>
      <w:r>
        <w:rPr>
          <w:rFonts w:hint="default"/>
          <w:b w:val="0"/>
          <w:bCs w:val="0"/>
          <w:sz w:val="40"/>
          <w:szCs w:val="36"/>
          <w:lang w:val="en-US"/>
        </w:rPr>
        <w:t>Code: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java.util.Arrays;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public class CheckForConsectuiveFourElements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the Number of elements you want in the array: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arrSize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int[] testList = new int[arrSize];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the Values: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i=0; i&lt;testList.length;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testList[i]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if(isCosecutiveFour(testList))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System.out.println("The list has consecutive fours");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System.out.println("The list has no consecutive fours");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boolean isCosecutiveFour(int[] list)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isCosective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=0 ; i&lt;(list.length-3);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if(list[i] == list[i+1] &amp;&amp; list[i+1] == list[i+2]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&amp;&amp; list[i+2] == list[i+3] 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isCosective 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isCosective; //to avoid extra itirations.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isCosective;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32"/>
          <w:szCs w:val="28"/>
          <w:lang w:val="en-US"/>
        </w:rPr>
      </w:pPr>
      <w:r>
        <w:rPr>
          <w:rFonts w:hint="default"/>
          <w:b w:val="0"/>
          <w:bCs w:val="0"/>
          <w:sz w:val="32"/>
          <w:szCs w:val="28"/>
          <w:lang w:val="en-US"/>
        </w:rPr>
        <w:t>Output:</w:t>
      </w:r>
    </w:p>
    <w:p>
      <w:pPr>
        <w:rPr>
          <w:rFonts w:hint="default"/>
          <w:b w:val="0"/>
          <w:bCs w:val="0"/>
          <w:sz w:val="32"/>
          <w:szCs w:val="28"/>
          <w:lang w:val="en-US"/>
        </w:rPr>
      </w:pPr>
    </w:p>
    <w:p>
      <w:r>
        <w:drawing>
          <wp:inline distT="0" distB="0" distL="114300" distR="114300">
            <wp:extent cx="5269865" cy="814070"/>
            <wp:effectExtent l="0" t="0" r="6985" b="50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814705"/>
            <wp:effectExtent l="0" t="0" r="10160" b="444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ind w:left="1440" w:leftChars="0" w:firstLine="720" w:firstLineChars="0"/>
        <w:rPr>
          <w:rFonts w:hint="default"/>
          <w:b/>
          <w:bCs/>
          <w:sz w:val="72"/>
          <w:szCs w:val="56"/>
          <w:lang w:val="en-US"/>
        </w:rPr>
      </w:pPr>
      <w:r>
        <w:rPr>
          <w:rFonts w:hint="default"/>
          <w:b/>
          <w:bCs/>
          <w:sz w:val="72"/>
          <w:szCs w:val="56"/>
          <w:lang w:val="en-US"/>
        </w:rPr>
        <w:t>Question 5</w:t>
      </w:r>
    </w:p>
    <w:p>
      <w:pPr>
        <w:ind w:left="1440" w:leftChars="0" w:firstLine="720" w:firstLineChars="0"/>
        <w:rPr>
          <w:rFonts w:hint="default"/>
          <w:b/>
          <w:bCs/>
          <w:sz w:val="28"/>
          <w:szCs w:val="24"/>
          <w:lang w:val="en-US"/>
        </w:rPr>
      </w:pPr>
    </w:p>
    <w:p>
      <w:pPr>
        <w:rPr>
          <w:rFonts w:hint="default"/>
          <w:b w:val="0"/>
          <w:bCs w:val="0"/>
          <w:sz w:val="28"/>
          <w:szCs w:val="24"/>
          <w:lang w:val="en-US"/>
        </w:rPr>
      </w:pPr>
      <w:r>
        <w:rPr>
          <w:rFonts w:hint="default"/>
          <w:b w:val="0"/>
          <w:bCs w:val="0"/>
          <w:sz w:val="28"/>
          <w:szCs w:val="24"/>
          <w:lang w:val="en-US"/>
        </w:rPr>
        <w:t>Code: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java.util.Arrays;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public class MergingSortedArrays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the number of elements in the first list: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arr1Size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int[] arr1 = new int[arr1Size];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the values of array 1:");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i&lt;arr1.length;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arr1[i]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the number of elements in the second list: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arr2Size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int[] arr2 = new int[arr2Size];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the values of array 2:");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i&lt;arr2.length;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arr2[i]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int[] mergedArray = mergeArrays(arr1, arr2);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System.out.print("The sorted merged array is: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n: mergedArray)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System.out.print(n+ "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int[] mergeArrays(int[] arr1, int[] arr2)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int[] mergedArray = new int[arr1.length + arr2.length];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mergedIndex= 0;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=0 ; i&lt;arr1.length;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mergedArray[mergedIndex] = arr1[i];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mergedIndex++;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=0; i&lt;arr2.length;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mergedArray[mergedIndex] = arr2[i];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mergedIndex++;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Arrays.sort(mergedArray);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mergedArray;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32"/>
          <w:szCs w:val="28"/>
          <w:lang w:val="en-US"/>
        </w:rPr>
      </w:pPr>
      <w:r>
        <w:rPr>
          <w:rFonts w:hint="default"/>
          <w:b w:val="0"/>
          <w:bCs w:val="0"/>
          <w:sz w:val="32"/>
          <w:szCs w:val="28"/>
          <w:lang w:val="en-US"/>
        </w:rPr>
        <w:t>Output:</w:t>
      </w:r>
    </w:p>
    <w:p>
      <w:pPr>
        <w:rPr>
          <w:rFonts w:hint="default"/>
          <w:b w:val="0"/>
          <w:bCs w:val="0"/>
          <w:sz w:val="32"/>
          <w:szCs w:val="28"/>
          <w:lang w:val="en-US"/>
        </w:rPr>
      </w:pPr>
    </w:p>
    <w:p>
      <w:pPr>
        <w:rPr>
          <w:rFonts w:hint="default"/>
          <w:b w:val="0"/>
          <w:bCs w:val="0"/>
          <w:sz w:val="32"/>
          <w:szCs w:val="28"/>
          <w:lang w:val="en-US"/>
        </w:rPr>
      </w:pPr>
    </w:p>
    <w:p>
      <w:r>
        <w:drawing>
          <wp:inline distT="0" distB="0" distL="114300" distR="114300">
            <wp:extent cx="5271135" cy="1381760"/>
            <wp:effectExtent l="0" t="0" r="5715" b="889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>
      <w:pPr>
        <w:ind w:firstLine="720" w:firstLineChars="0"/>
      </w:pPr>
    </w:p>
    <w:p>
      <w:pPr>
        <w:ind w:left="720" w:leftChars="0" w:firstLine="720" w:firstLineChars="0"/>
        <w:rPr>
          <w:rFonts w:hint="default"/>
          <w:b/>
          <w:bCs/>
          <w:sz w:val="72"/>
          <w:szCs w:val="56"/>
          <w:lang w:val="en-US"/>
        </w:rPr>
      </w:pPr>
      <w:r>
        <w:rPr>
          <w:rFonts w:hint="default"/>
          <w:b/>
          <w:bCs/>
          <w:sz w:val="72"/>
          <w:szCs w:val="56"/>
          <w:lang w:val="en-US"/>
        </w:rPr>
        <w:t>Question 6</w:t>
      </w:r>
    </w:p>
    <w:p>
      <w:pPr>
        <w:rPr>
          <w:rFonts w:hint="default"/>
          <w:lang w:val="en-US"/>
        </w:rPr>
      </w:pPr>
    </w:p>
    <w:p>
      <w:pPr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Code:</w:t>
      </w:r>
    </w:p>
    <w:p>
      <w:pPr>
        <w:rPr>
          <w:rFonts w:hint="default"/>
          <w:sz w:val="28"/>
          <w:szCs w:val="24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import java.util.Scanner;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import java.util.Arrays;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public class MulitiplyingMatrices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public static void main(String[] args) 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Scanner input = new Scanner(System.in);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System.out.print("Enter the number of rows of Matrix 1: 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r1 = input.nextInt();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System.out.print("Enter the number of coloumns of matrix 1: 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c1 = input.nextInt();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int[][] matrix1 = new int[r1][c1];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//matrix 1 inputs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i =0 ; i&lt;matrix1.length; i++)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j=0; j&lt;matrix1[i].length; j++)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System.out.printf("Enter value number %d of %d row :",j,i);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matrix1[i][j] = input.nextInt();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System.out.println();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System.out.print("Enter the number of row of Matrix 2: 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r2 = input.nextInt();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System.out.print("Enter the number of coulumn of Matrix 2: 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c2 = input.nextInt();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int[][] matrix2 = new int[r2][c2];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//matrix 2 inputs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i =0 ; i&lt;matrix2.length; i++)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j=0; j&lt;matrix2[i].length; j++)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System.out.printf("Enter value number %d of %d row :",j,i);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matrix2[i][j] = input.nextInt();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System.out.println();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if(c1 == r2)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int[][] newMatrix = multiplyMatrices(matrix1, matrix2);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i =0; i&lt;newMatrix.length; i++)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j=0; j&lt;newMatrix[i].length; j++)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System.out.printf("%3d",newMatrix[i][j]);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System.out.println();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else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System.out.println("The matrixes are not Multiplyable");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}//main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public static int[][] multiplyMatrices(int[][] matrix1, int[][] matrix2)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// assumes they are multiplyable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r1 = matrix1.length;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c1 = matrix1[0].length;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c2 = matrix2[0].length;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int[][] productMatrix = new int[matrix1.length][matrix2[0].length];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i=0; i&lt;r1; i++)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j = 0; j&lt;c2; j++)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sum = 0;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k=0; k&lt;c1; k++)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sum += matrix1[i][k] * matrix2[k][j];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productMatrix[i][j] = sum;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return productMatrix;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>Output:</w:t>
      </w:r>
    </w:p>
    <w:p>
      <w:r>
        <w:drawing>
          <wp:inline distT="0" distB="0" distL="114300" distR="114300">
            <wp:extent cx="5271770" cy="2876550"/>
            <wp:effectExtent l="0" t="0" r="508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440" w:leftChars="0" w:firstLine="720" w:firstLineChars="0"/>
        <w:rPr>
          <w:rFonts w:hint="default"/>
          <w:b/>
          <w:bCs/>
          <w:sz w:val="22"/>
          <w:szCs w:val="21"/>
          <w:lang w:val="en-US"/>
        </w:rPr>
      </w:pPr>
      <w:r>
        <w:rPr>
          <w:rFonts w:hint="default"/>
          <w:b/>
          <w:bCs/>
          <w:sz w:val="72"/>
          <w:szCs w:val="56"/>
          <w:lang w:val="en-US"/>
        </w:rPr>
        <w:t>Question 7</w:t>
      </w:r>
    </w:p>
    <w:p>
      <w:pPr>
        <w:rPr>
          <w:rFonts w:hint="default"/>
          <w:b w:val="0"/>
          <w:bCs w:val="0"/>
          <w:sz w:val="22"/>
          <w:szCs w:val="21"/>
          <w:lang w:val="en-US"/>
        </w:rPr>
      </w:pPr>
    </w:p>
    <w:p>
      <w:pPr>
        <w:rPr>
          <w:rFonts w:hint="default"/>
          <w:b w:val="0"/>
          <w:bCs w:val="0"/>
          <w:sz w:val="32"/>
          <w:szCs w:val="28"/>
          <w:lang w:val="en-US"/>
        </w:rPr>
      </w:pPr>
      <w:r>
        <w:rPr>
          <w:rFonts w:hint="default"/>
          <w:b w:val="0"/>
          <w:bCs w:val="0"/>
          <w:sz w:val="32"/>
          <w:szCs w:val="28"/>
          <w:lang w:val="en-US"/>
        </w:rPr>
        <w:t>Code</w:t>
      </w:r>
    </w:p>
    <w:p>
      <w:pPr>
        <w:rPr>
          <w:rFonts w:hint="default"/>
          <w:b w:val="0"/>
          <w:bCs w:val="0"/>
          <w:sz w:val="32"/>
          <w:szCs w:val="2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java.util.Arrays;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public class RandomMatrixAndIdenticalCheck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the length of the matrix: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size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int[][] matrix = new int[size][size];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 matrix.length;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j = 0; j&lt;matrix[i].length; j++)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matrix[i][j] = (int)(Math.round((Math.random())));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System.out.printf("%-3d",matrix[i][j]);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isNoSameElementRow 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 xml:space="preserve">//zero and ones row chcker 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i&lt;matrix.length;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isRowZero 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isRowOne 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j = 0; j&lt;matrix[i].length; j++)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currentElement = matrix[i][j]; //to make changes easier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if(currentElement == 0)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 xml:space="preserve">isRowOne = false; 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isRowZero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if(isRowZero)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isNoSameElementRow = false;</w:t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System.out.println("All 0s on Row "+(i+1));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 if(isRowOne)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isNoSameElementRow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System.out.println("All 1s on Row"+(i+1));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}//outer for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if(isNoSameElementRow)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System.out.println("No same number on a Row");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//coulumn check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isNoSameElementColumns 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i&lt;matrix.length;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isCoulumnZero 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isCoulumnOne 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j = 0; j&lt;matrix[i].length; j++)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currentElement = matrix[j][i]; //to make changes easier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if(currentElement == 0)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 xml:space="preserve">isCoulumnOne = false; 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isCoulumnZero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if(isCoulumnZero)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isNoSameElementColumns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System.out.println("All 0s on column "+(i+1));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 if(isCoulumnOne)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isNoSameElementColumns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System.out.println("All 1s on coulumn"+(i+1));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}//outer for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if(isNoSameElementColumns)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System.out.println("No Same Numbers on a column");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//check for major diagonal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isDiagZero = true, isDiagOne 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i&lt;matrix.length;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j=0; j&lt;matrix[i].length; j++)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if(i == j)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currentElement = matrix[i][j];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if(currentElement == 0)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isDiagOne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isDiagZero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}//outer for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if(isDiagZero)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System.out.println("All 0s on Major Diagonal");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 if(isDiagOne)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System.out.println("All 1s on Major Diagnoal");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System.out.println("No Same numbers on the major Diagonal");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//check for sub diagonal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isSubDiagZero 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boolean isSubDiagOne= true;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i&lt;matrix.length;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j= 0;j&lt;matrix.length; j++)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if(i+j == matrix.length-2)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//condition for sub-diagonal element met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currentElement = matrix[i][j];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if(currentElement == 0)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isSubDiagOne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isSubDiagZero = false;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}//end of outer for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if(isSubDiagZero)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System.out.println("All 0s on the subdiagonal");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 if(isSubDiagOne)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System.out.println("All 1s on the subdiagonal");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System.out.println("No same numbers on the sub-diagonal");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}//class</w:t>
      </w:r>
    </w:p>
    <w:p>
      <w:pPr>
        <w:rPr>
          <w:rFonts w:hint="default"/>
          <w:b w:val="0"/>
          <w:bCs w:val="0"/>
          <w:sz w:val="32"/>
          <w:szCs w:val="28"/>
          <w:lang w:val="en-US"/>
        </w:rPr>
      </w:pPr>
    </w:p>
    <w:p>
      <w:pPr>
        <w:rPr>
          <w:rFonts w:hint="default"/>
          <w:b w:val="0"/>
          <w:bCs w:val="0"/>
          <w:sz w:val="32"/>
          <w:szCs w:val="28"/>
          <w:lang w:val="en-US"/>
        </w:rPr>
      </w:pPr>
    </w:p>
    <w:p>
      <w:pPr>
        <w:rPr>
          <w:rFonts w:hint="default"/>
          <w:b w:val="0"/>
          <w:bCs w:val="0"/>
          <w:sz w:val="32"/>
          <w:szCs w:val="28"/>
          <w:lang w:val="en-US"/>
        </w:rPr>
      </w:pPr>
      <w:r>
        <w:rPr>
          <w:rFonts w:hint="default"/>
          <w:b w:val="0"/>
          <w:bCs w:val="0"/>
          <w:sz w:val="32"/>
          <w:szCs w:val="28"/>
          <w:lang w:val="en-US"/>
        </w:rPr>
        <w:t>Output</w:t>
      </w:r>
    </w:p>
    <w:p>
      <w:pPr>
        <w:rPr>
          <w:rFonts w:hint="default"/>
          <w:b w:val="0"/>
          <w:bCs w:val="0"/>
          <w:sz w:val="32"/>
          <w:szCs w:val="28"/>
          <w:lang w:val="en-US"/>
        </w:rPr>
      </w:pPr>
    </w:p>
    <w:p>
      <w:r>
        <w:drawing>
          <wp:inline distT="0" distB="0" distL="114300" distR="114300">
            <wp:extent cx="5268595" cy="1500505"/>
            <wp:effectExtent l="0" t="0" r="8255" b="444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2002155"/>
            <wp:effectExtent l="0" t="0" r="10160" b="1714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ind w:left="2160" w:leftChars="0" w:firstLine="720" w:firstLineChars="0"/>
        <w:rPr>
          <w:rFonts w:hint="default"/>
          <w:b w:val="0"/>
          <w:bCs w:val="0"/>
          <w:sz w:val="28"/>
          <w:szCs w:val="24"/>
          <w:lang w:val="en-US"/>
        </w:rPr>
      </w:pPr>
      <w:r>
        <w:rPr>
          <w:rFonts w:hint="default"/>
          <w:b/>
          <w:bCs/>
          <w:sz w:val="72"/>
          <w:szCs w:val="56"/>
          <w:lang w:val="en-US"/>
        </w:rPr>
        <w:t>Question 8</w:t>
      </w:r>
    </w:p>
    <w:p>
      <w:pPr>
        <w:rPr>
          <w:rFonts w:hint="default"/>
          <w:b w:val="0"/>
          <w:bCs w:val="0"/>
          <w:sz w:val="28"/>
          <w:szCs w:val="24"/>
          <w:lang w:val="en-US"/>
        </w:rPr>
      </w:pPr>
    </w:p>
    <w:p>
      <w:pPr>
        <w:rPr>
          <w:rFonts w:hint="default"/>
          <w:b w:val="0"/>
          <w:bCs w:val="0"/>
          <w:sz w:val="40"/>
          <w:szCs w:val="36"/>
          <w:lang w:val="en-US"/>
        </w:rPr>
      </w:pPr>
      <w:r>
        <w:rPr>
          <w:rFonts w:hint="default"/>
          <w:b w:val="0"/>
          <w:bCs w:val="0"/>
          <w:sz w:val="40"/>
          <w:szCs w:val="36"/>
          <w:lang w:val="en-US"/>
        </w:rPr>
        <w:t>Code</w:t>
      </w:r>
    </w:p>
    <w:p>
      <w:pPr>
        <w:rPr>
          <w:rFonts w:hint="default"/>
          <w:b w:val="0"/>
          <w:bCs w:val="0"/>
          <w:sz w:val="40"/>
          <w:szCs w:val="36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java.util.Arrays;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public class StudentManger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students[][] = new int[10][6];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=0; i&lt;students.length;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j =0; j&lt;students[i].length; j++)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//decides the prompt to be displyed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if(j!=0)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currentSubjectNo =j;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System.out.println("Enter the students+"+(i+1)+"'s "+(findSubject(currentSubjectNo)) + "'s Marks:");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System.out.println("Enter the student  "+(i+1)+"'s Roll no: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students[i][j]=input.nextInt();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}//outer for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highestTotal = 0;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highestTotalRollNo = 0;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 0; i&lt;students.length;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totalMarks = 0;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j= 1; j&lt;students[i].length; j++)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totalMarks += students[i][j];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if(totalMarks &gt; highestTotal)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highestTotal = totalMarks;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highestTotalRollNo = students[i][0];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highestPfRollno = students[0][0];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highestPfMarks = students[0][1];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=0;i&lt;students.length;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if(students[i][1] &gt; highestPfMarks)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highestPfMarks = students[i][1];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highestPfRollno = students[i][0];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System.out.println("The rollno of the student with the highest total marks is: "+highestTotalRollNo);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System.out.println("The rollno of the student with the highest Pf marks is: "+highestPfRollno);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=0 ; i &lt;students.length;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 xml:space="preserve">int highest = 0; 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j =1; j&lt;students[i].length; j++)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currentMarks = students[i][j];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if(currentMarks &gt; highest)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highest = currentMarks;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System.out.println("The higest marks of rollno " +students[i][0]+ " is " + highest);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String findSubject(int subjectNo)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switch(subjectNo)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1: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"Programming Fundamentals";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2: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"ICT";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3: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"Funcational English";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4: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"Civics";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5: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"Islamic Studies";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default: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 "Something ducked up";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}//findSubject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32"/>
          <w:szCs w:val="28"/>
          <w:lang w:val="en-US"/>
        </w:rPr>
      </w:pPr>
      <w:r>
        <w:rPr>
          <w:rFonts w:hint="default"/>
          <w:b w:val="0"/>
          <w:bCs w:val="0"/>
          <w:sz w:val="32"/>
          <w:szCs w:val="28"/>
          <w:lang w:val="en-US"/>
        </w:rPr>
        <w:t>Output</w:t>
      </w:r>
    </w:p>
    <w:p>
      <w:r>
        <w:drawing>
          <wp:inline distT="0" distB="0" distL="114300" distR="114300">
            <wp:extent cx="5267325" cy="1837690"/>
            <wp:effectExtent l="0" t="0" r="9525" b="1016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ind w:left="2160" w:leftChars="0" w:firstLine="720" w:firstLineChars="0"/>
        <w:rPr>
          <w:rFonts w:hint="default"/>
          <w:b/>
          <w:bCs/>
          <w:sz w:val="44"/>
          <w:szCs w:val="40"/>
          <w:lang w:val="en-US"/>
        </w:rPr>
      </w:pPr>
      <w:r>
        <w:rPr>
          <w:rFonts w:hint="default"/>
          <w:b/>
          <w:bCs/>
          <w:sz w:val="44"/>
          <w:szCs w:val="40"/>
          <w:lang w:val="en-US"/>
        </w:rPr>
        <w:t>Question 9</w:t>
      </w:r>
    </w:p>
    <w:p>
      <w:pPr>
        <w:rPr>
          <w:rFonts w:hint="default"/>
          <w:b/>
          <w:bCs/>
          <w:sz w:val="32"/>
          <w:szCs w:val="28"/>
          <w:lang w:val="en-US"/>
        </w:rPr>
      </w:pPr>
      <w:r>
        <w:rPr>
          <w:rFonts w:hint="default"/>
          <w:b/>
          <w:bCs/>
          <w:sz w:val="32"/>
          <w:szCs w:val="28"/>
          <w:lang w:val="en-US"/>
        </w:rPr>
        <w:t>Code</w:t>
      </w:r>
    </w:p>
    <w:p>
      <w:pPr>
        <w:rPr>
          <w:rFonts w:hint="default"/>
          <w:b/>
          <w:bCs/>
          <w:sz w:val="32"/>
          <w:szCs w:val="2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import java.util.Arrays;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public class ArraysNewMethods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static Scanner input = new Scanner(System.in);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System.out.println("Enter the size of the array: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size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arr[] = new int[size];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the Elements of the array: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i=0;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arr[i]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//till here, array intialized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choice;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do{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choice = 0;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System.out.println("\t\t\tMain Menu.");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System.out.println("count the number of occurence of an element."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+"\nPartition Array"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+"\nFind the frequencies of the elements"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+"\nDo circular movement"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+"\nShift cicular movement");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your choice: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choice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switch(choice)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1: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count(arr);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2: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partition(arr);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3: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duplicates(arr);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4: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circular(arr);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5: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shiftCicular(arr);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case 6: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return;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default: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System.out.println("Invalid Choice, Please enter a valid choice.");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}while(choice != 0);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System.out.print("Goodbye");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count(int [] arr)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count = 0;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System.out.print("Enter the number whose occurence you want to find in the given array");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x = input.nextInt();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i=0;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if(arr[i] == x)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count++;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System.out.println(x+" occurs "+ count +" number of times in the given array.");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partition(int[] arr)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x = arr[0];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temp, index = 1;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i=1;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if(arr[i]&lt;x)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temp = arr[index]; // Store the element at index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arr[index] = arr[i]; // Move smaller element to index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arr[i] = temp; // Put the element originally at index back at i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index ++;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}//end of for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arr[0] = arr[index-1];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arr[index - 1] = x;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//display the new matrix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=0;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System.out.println(arr[i]+",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duplicates(int[] arr)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int[] unique = new int[10];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i=0;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 count = 0;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j=0; j&lt;arr.length; j++)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if(arr[i] == arr[j])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count++;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System.out.println(arr[i]+" occurs " + count +" times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circular(int[] arr)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int[] cicularArray = new int[arr.length];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=0;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cicularArray[i] = arr[(i+1)%arr.length] + arr[(i+2)%arr.length];</w:t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//modulus by length, to avoid overflow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printArray(cicularArray);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shiftCicular(int[] arr)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int[] shiftedArray = new int[arr.length];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i=0;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shiftedArray[i] = arr[(i+2)%arr.length];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printArray(shiftedArray);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public static void printArray(int[] arr)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for(int i =0; i&lt;arr.length; i++)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System.out.print(arr[i]+" ");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ab/>
      </w:r>
      <w:r>
        <w:rPr>
          <w:rFonts w:hint="default"/>
          <w:b w:val="0"/>
          <w:bCs w:val="0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  <w:r>
        <w:rPr>
          <w:rFonts w:hint="default"/>
          <w:b w:val="0"/>
          <w:bCs w:val="0"/>
          <w:sz w:val="20"/>
          <w:szCs w:val="18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/>
          <w:bCs/>
          <w:sz w:val="32"/>
          <w:szCs w:val="28"/>
          <w:lang w:val="en-US"/>
        </w:rPr>
      </w:pPr>
      <w:r>
        <w:rPr>
          <w:rFonts w:hint="default"/>
          <w:b/>
          <w:bCs/>
          <w:sz w:val="32"/>
          <w:szCs w:val="28"/>
          <w:lang w:val="en-US"/>
        </w:rPr>
        <w:t>Output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r>
        <w:drawing>
          <wp:inline distT="0" distB="0" distL="114300" distR="114300">
            <wp:extent cx="5269230" cy="6064885"/>
            <wp:effectExtent l="0" t="0" r="7620" b="1206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002915"/>
            <wp:effectExtent l="0" t="0" r="5715" b="698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ind w:left="1440" w:leftChars="0" w:firstLine="720" w:firstLineChars="0"/>
        <w:rPr>
          <w:rFonts w:hint="default"/>
          <w:b/>
          <w:bCs/>
          <w:sz w:val="56"/>
          <w:szCs w:val="52"/>
          <w:lang w:val="en-US"/>
        </w:rPr>
      </w:pPr>
      <w:r>
        <w:rPr>
          <w:rFonts w:hint="default"/>
          <w:b/>
          <w:bCs/>
          <w:sz w:val="56"/>
          <w:szCs w:val="52"/>
          <w:lang w:val="en-US"/>
        </w:rPr>
        <w:t>Question 10</w:t>
      </w:r>
    </w:p>
    <w:p>
      <w:pPr>
        <w:rPr>
          <w:rFonts w:hint="default"/>
          <w:b/>
          <w:bCs/>
          <w:sz w:val="36"/>
          <w:szCs w:val="32"/>
          <w:lang w:val="en-US"/>
        </w:rPr>
      </w:pPr>
      <w:r>
        <w:rPr>
          <w:rFonts w:hint="default"/>
          <w:b/>
          <w:bCs/>
          <w:sz w:val="36"/>
          <w:szCs w:val="32"/>
          <w:lang w:val="en-US"/>
        </w:rPr>
        <w:t>Code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import java.util.Scanner;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import java.util.Arrays;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public class MulitiplyingMatrices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public static void main(String[] args) 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Scanner input = new Scanner(System.in);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System.out.print("Enter the number of rows of Matrix 1: 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r1 = input.nextInt();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System.out.print("Enter the number of coloumns of matrix 1: 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c1 = input.nextInt();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int[][] matrix1 = new int[r1][c1];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//matrix 1 inputs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i =0 ; i&lt;matrix1.length; i++)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j=0; j&lt;matrix1[i].length; j++)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System.out.printf("Enter value number %d of %d row :",j,i);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matrix1[i][j] = input.nextInt();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System.out.println();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System.out.print("Enter the number of row of Matrix 2: 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r2 = input.nextInt();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System.out.print("Enter the number of coulumn of Matrix 2: 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c2 = input.nextInt();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int[][] matrix2 = new int[r2][c2];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//matrix 2 inputs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i =0 ; i&lt;matrix2.length; i++)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j=0; j&lt;matrix2[i].length; j++)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System.out.printf("Enter value number %d of %d row :",j,i);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matrix2[i][j] = input.nextInt();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System.out.println();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if(c1 == r2)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int[][] newMatrix = multiplyMatrices(matrix1, matrix2);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i =0; i&lt;newMatrix.length; i++)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j=0; j&lt;newMatrix[i].length; j++)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System.out.printf("%3d",newMatrix[i][j]);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System.out.println();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else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System.out.println("The matrixes are not Multiplyable");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}//main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public static int[][] multiplyMatrices(int[][] matrix1, int[][] matrix2)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// assumes they are multiplyable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r1 = matrix1.length;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c1 = matrix1[0].length;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c2 = matrix2[0].length;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int[][] productMatrix = new int[matrix1.length][matrix2[0].length];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i=0; i&lt;r1; i++)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j = 0; j&lt;c2; j++)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{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int sum = 0;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for(int k=0; k&lt;c1; k++)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sum += matrix1[i][k] * matrix2[k][j];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productMatrix[i][j] = sum;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return productMatrix;</w:t>
      </w: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ab/>
      </w: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sz w:val="20"/>
          <w:szCs w:val="18"/>
          <w:lang w:val="en-US"/>
        </w:rPr>
      </w:pPr>
    </w:p>
    <w:p>
      <w:pPr>
        <w:rPr>
          <w:rFonts w:hint="default"/>
          <w:sz w:val="20"/>
          <w:szCs w:val="18"/>
          <w:lang w:val="en-US"/>
        </w:rPr>
      </w:pPr>
      <w:r>
        <w:rPr>
          <w:rFonts w:hint="default"/>
          <w:sz w:val="20"/>
          <w:szCs w:val="18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18"/>
          <w:lang w:val="en-US"/>
        </w:rPr>
      </w:pPr>
    </w:p>
    <w:p>
      <w:pPr>
        <w:rPr>
          <w:rFonts w:hint="default"/>
          <w:b/>
          <w:bCs/>
          <w:sz w:val="36"/>
          <w:szCs w:val="32"/>
          <w:lang w:val="en-US"/>
        </w:rPr>
      </w:pPr>
      <w:r>
        <w:rPr>
          <w:rFonts w:hint="default"/>
          <w:b/>
          <w:bCs/>
          <w:sz w:val="36"/>
          <w:szCs w:val="32"/>
          <w:lang w:val="en-US"/>
        </w:rPr>
        <w:t>Output</w:t>
      </w:r>
    </w:p>
    <w:p>
      <w:pPr>
        <w:rPr>
          <w:rFonts w:hint="default"/>
          <w:b/>
          <w:bCs/>
          <w:sz w:val="36"/>
          <w:szCs w:val="32"/>
          <w:lang w:val="en-US"/>
        </w:rPr>
      </w:pPr>
    </w:p>
    <w:p>
      <w:pPr>
        <w:rPr>
          <w:rFonts w:hint="default"/>
          <w:b/>
          <w:bCs/>
          <w:sz w:val="36"/>
          <w:szCs w:val="32"/>
          <w:lang w:val="en-US"/>
        </w:rPr>
      </w:pPr>
      <w:r>
        <w:drawing>
          <wp:inline distT="0" distB="0" distL="114300" distR="114300">
            <wp:extent cx="5271770" cy="2876550"/>
            <wp:effectExtent l="0" t="0" r="5080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FEF1DFE"/>
    <w:rsid w:val="2AFD3308"/>
    <w:rsid w:val="36EBDE71"/>
    <w:rsid w:val="647E98FF"/>
    <w:rsid w:val="6DF92143"/>
    <w:rsid w:val="71BF4C56"/>
    <w:rsid w:val="75C57EFB"/>
    <w:rsid w:val="7FF5A10C"/>
    <w:rsid w:val="7FFC40D0"/>
    <w:rsid w:val="ADDAFA7E"/>
    <w:rsid w:val="BBDCFE52"/>
    <w:rsid w:val="BBFB1C80"/>
    <w:rsid w:val="BBFBDFCA"/>
    <w:rsid w:val="DFFE8EF5"/>
    <w:rsid w:val="EEB3F836"/>
    <w:rsid w:val="F3EF1A38"/>
    <w:rsid w:val="FF3F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theme="minorBidi"/>
      <w:kern w:val="2"/>
      <w:sz w:val="21"/>
      <w:lang w:val="en-US" w:eastAsia="zh-C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customStyle="1" w:styleId="6">
    <w:name w:val="无间隔 Char"/>
    <w:basedOn w:val="2"/>
    <w:link w:val="7"/>
    <w:qFormat/>
    <w:uiPriority w:val="0"/>
    <w:rPr>
      <w:rFonts w:hint="default" w:ascii="Times New Roman" w:hAnsi="Times New Roman" w:eastAsia="SimSun"/>
      <w:sz w:val="22"/>
    </w:rPr>
  </w:style>
  <w:style w:type="paragraph" w:customStyle="1" w:styleId="7">
    <w:name w:val="No Spacing"/>
    <w:link w:val="6"/>
    <w:qFormat/>
    <w:uiPriority w:val="0"/>
    <w:rPr>
      <w:rFonts w:hint="default" w:ascii="Times New Roman" w:hAnsi="Times New Roman" w:eastAsia="SimSun" w:cstheme="minorBidi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codeseeker/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2025-11-22T05:03:00Z</dcterms:created>
  <dc:creator>codeseeker</dc:creator>
  <cp:lastModifiedBy>codeseeker</cp:lastModifiedBy>
  <dcterms:modified xsi:type="dcterms:W3CDTF">2025-11-24T19:47:51Z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